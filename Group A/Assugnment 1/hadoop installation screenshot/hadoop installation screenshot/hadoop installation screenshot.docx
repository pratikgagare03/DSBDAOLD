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965CD" w14:textId="77777777" w:rsidR="001F1520" w:rsidRDefault="00000000">
      <w:pPr>
        <w:pStyle w:val="Standard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15E6CBE" wp14:editId="1E7E5971">
            <wp:simplePos x="0" y="0"/>
            <wp:positionH relativeFrom="column">
              <wp:posOffset>171360</wp:posOffset>
            </wp:positionH>
            <wp:positionV relativeFrom="paragraph">
              <wp:posOffset>438119</wp:posOffset>
            </wp:positionV>
            <wp:extent cx="6120000" cy="1519560"/>
            <wp:effectExtent l="0" t="0" r="0" b="444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1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1. Update </w:t>
      </w:r>
      <w:r w:rsidR="00514698">
        <w:rPr>
          <w:sz w:val="40"/>
          <w:szCs w:val="40"/>
        </w:rPr>
        <w:t>Ubuntu</w:t>
      </w:r>
    </w:p>
    <w:p w14:paraId="19D3189B" w14:textId="77777777" w:rsidR="001F1520" w:rsidRDefault="001F1520">
      <w:pPr>
        <w:pStyle w:val="Standard"/>
      </w:pPr>
    </w:p>
    <w:p w14:paraId="5263AF73" w14:textId="77777777" w:rsidR="001F1520" w:rsidRDefault="00000000">
      <w:pPr>
        <w:pStyle w:val="Standard"/>
      </w:pPr>
      <w:r>
        <w:rPr>
          <w:sz w:val="40"/>
          <w:szCs w:val="40"/>
        </w:rPr>
        <w:t>2. Install Java</w:t>
      </w:r>
    </w:p>
    <w:p w14:paraId="554EB102" w14:textId="77777777" w:rsidR="001F1520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3A022A" wp14:editId="7C7200D9">
            <wp:simplePos x="0" y="0"/>
            <wp:positionH relativeFrom="column">
              <wp:posOffset>181080</wp:posOffset>
            </wp:positionH>
            <wp:positionV relativeFrom="paragraph">
              <wp:posOffset>101520</wp:posOffset>
            </wp:positionV>
            <wp:extent cx="6120000" cy="2739240"/>
            <wp:effectExtent l="0" t="0" r="0" b="396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97896" w14:textId="77777777" w:rsidR="001F1520" w:rsidRDefault="00000000">
      <w:pPr>
        <w:pStyle w:val="Standard"/>
      </w:pPr>
      <w:r>
        <w:rPr>
          <w:sz w:val="40"/>
          <w:szCs w:val="40"/>
        </w:rPr>
        <w:t>3. Add User-Group and User for Hadoop</w:t>
      </w:r>
    </w:p>
    <w:p w14:paraId="05C3EAB0" w14:textId="77777777" w:rsidR="001F1520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3C978988" wp14:editId="1C83F442">
            <wp:simplePos x="0" y="0"/>
            <wp:positionH relativeFrom="column">
              <wp:posOffset>190440</wp:posOffset>
            </wp:positionH>
            <wp:positionV relativeFrom="paragraph">
              <wp:posOffset>162000</wp:posOffset>
            </wp:positionV>
            <wp:extent cx="6120000" cy="278460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</w:t>
      </w:r>
    </w:p>
    <w:p w14:paraId="480F0D65" w14:textId="77777777" w:rsidR="00514698" w:rsidRDefault="00514698">
      <w:pPr>
        <w:pStyle w:val="Standard"/>
        <w:rPr>
          <w:sz w:val="40"/>
          <w:szCs w:val="40"/>
        </w:rPr>
      </w:pPr>
    </w:p>
    <w:p w14:paraId="0481C305" w14:textId="77777777" w:rsidR="001F1520" w:rsidRDefault="00000000">
      <w:pPr>
        <w:pStyle w:val="Standard"/>
      </w:pPr>
      <w:r>
        <w:rPr>
          <w:sz w:val="40"/>
          <w:szCs w:val="40"/>
        </w:rPr>
        <w:lastRenderedPageBreak/>
        <w:t xml:space="preserve">4. Install </w:t>
      </w:r>
      <w:proofErr w:type="spellStart"/>
      <w:r>
        <w:rPr>
          <w:sz w:val="40"/>
          <w:szCs w:val="40"/>
        </w:rPr>
        <w:t>openssh</w:t>
      </w:r>
      <w:proofErr w:type="spellEnd"/>
      <w:r>
        <w:rPr>
          <w:sz w:val="40"/>
          <w:szCs w:val="40"/>
        </w:rPr>
        <w:t>-server</w:t>
      </w:r>
    </w:p>
    <w:p w14:paraId="01235CCE" w14:textId="77777777" w:rsidR="001F1520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0D3E5741" wp14:editId="2BA612D6">
            <wp:simplePos x="0" y="0"/>
            <wp:positionH relativeFrom="column">
              <wp:posOffset>85680</wp:posOffset>
            </wp:positionH>
            <wp:positionV relativeFrom="paragraph">
              <wp:posOffset>95400</wp:posOffset>
            </wp:positionV>
            <wp:extent cx="6120000" cy="3810600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1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</w:t>
      </w:r>
    </w:p>
    <w:p w14:paraId="44ABF0F9" w14:textId="77777777" w:rsidR="001F1520" w:rsidRDefault="00000000">
      <w:pPr>
        <w:pStyle w:val="Standard"/>
      </w:pPr>
      <w:r>
        <w:rPr>
          <w:sz w:val="40"/>
          <w:szCs w:val="40"/>
        </w:rPr>
        <w:t>5. Change User</w:t>
      </w:r>
    </w:p>
    <w:p w14:paraId="13486BC2" w14:textId="77777777" w:rsidR="001F1520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1D2D5464" wp14:editId="6F0B4017">
            <wp:simplePos x="0" y="0"/>
            <wp:positionH relativeFrom="column">
              <wp:posOffset>142920</wp:posOffset>
            </wp:positionH>
            <wp:positionV relativeFrom="paragraph">
              <wp:posOffset>123840</wp:posOffset>
            </wp:positionV>
            <wp:extent cx="6120000" cy="525960"/>
            <wp:effectExtent l="0" t="0" r="0" b="744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</w:t>
      </w:r>
    </w:p>
    <w:p w14:paraId="5C5AB49C" w14:textId="77777777" w:rsidR="001F1520" w:rsidRDefault="00000000">
      <w:pPr>
        <w:pStyle w:val="Standard"/>
      </w:pPr>
      <w:r>
        <w:rPr>
          <w:sz w:val="40"/>
          <w:szCs w:val="40"/>
        </w:rPr>
        <w:t>6. Generate key</w:t>
      </w:r>
    </w:p>
    <w:p w14:paraId="1ECFBB49" w14:textId="77777777" w:rsidR="001F1520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1DA6A24D" wp14:editId="1CAD25D6">
            <wp:simplePos x="0" y="0"/>
            <wp:positionH relativeFrom="column">
              <wp:posOffset>200160</wp:posOffset>
            </wp:positionH>
            <wp:positionV relativeFrom="paragraph">
              <wp:posOffset>190440</wp:posOffset>
            </wp:positionV>
            <wp:extent cx="6120000" cy="2419200"/>
            <wp:effectExtent l="0" t="0" r="0" b="15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</w:t>
      </w:r>
    </w:p>
    <w:p w14:paraId="2250A79A" w14:textId="77777777" w:rsidR="001F1520" w:rsidRDefault="001F1520">
      <w:pPr>
        <w:pStyle w:val="Standard"/>
      </w:pPr>
    </w:p>
    <w:p w14:paraId="0B3A8EBF" w14:textId="77777777" w:rsidR="001F1520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6" behindDoc="0" locked="0" layoutInCell="1" allowOverlap="1" wp14:anchorId="39914F9F" wp14:editId="16A8482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402440"/>
            <wp:effectExtent l="0" t="0" r="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0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</w:t>
      </w:r>
    </w:p>
    <w:p w14:paraId="6082FA05" w14:textId="77777777" w:rsidR="001F1520" w:rsidRDefault="00000000">
      <w:pPr>
        <w:pStyle w:val="Standard"/>
      </w:pPr>
      <w:r>
        <w:rPr>
          <w:sz w:val="40"/>
          <w:szCs w:val="40"/>
        </w:rPr>
        <w:t>7. Download and open tar file</w:t>
      </w:r>
    </w:p>
    <w:p w14:paraId="1BBE7A58" w14:textId="77777777" w:rsidR="001F1520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50E5AFC7" wp14:editId="16953F6F">
            <wp:simplePos x="0" y="0"/>
            <wp:positionH relativeFrom="column">
              <wp:posOffset>0</wp:posOffset>
            </wp:positionH>
            <wp:positionV relativeFrom="paragraph">
              <wp:posOffset>111240</wp:posOffset>
            </wp:positionV>
            <wp:extent cx="6120000" cy="2509560"/>
            <wp:effectExtent l="0" t="0" r="0" b="504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0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8" behindDoc="0" locked="0" layoutInCell="1" allowOverlap="1" wp14:anchorId="76AF4C81" wp14:editId="3E16E022">
            <wp:simplePos x="0" y="0"/>
            <wp:positionH relativeFrom="column">
              <wp:posOffset>0</wp:posOffset>
            </wp:positionH>
            <wp:positionV relativeFrom="paragraph">
              <wp:posOffset>2693520</wp:posOffset>
            </wp:positionV>
            <wp:extent cx="6120000" cy="69480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9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8445A" w14:textId="77777777" w:rsidR="001F1520" w:rsidRDefault="00000000">
      <w:pPr>
        <w:pStyle w:val="Standard"/>
      </w:pPr>
      <w:r>
        <w:t xml:space="preserve"> </w:t>
      </w:r>
    </w:p>
    <w:p w14:paraId="3C132E5A" w14:textId="77777777" w:rsidR="001F1520" w:rsidRDefault="00000000">
      <w:pPr>
        <w:pStyle w:val="Standard"/>
      </w:pPr>
      <w:r>
        <w:t xml:space="preserve"> </w:t>
      </w:r>
    </w:p>
    <w:p w14:paraId="46E5FDB3" w14:textId="77777777" w:rsidR="001F1520" w:rsidRDefault="001F1520">
      <w:pPr>
        <w:pStyle w:val="Standard"/>
      </w:pPr>
    </w:p>
    <w:p w14:paraId="1476A318" w14:textId="7C669A35" w:rsidR="001F1520" w:rsidRDefault="001F1520">
      <w:pPr>
        <w:pStyle w:val="Standard"/>
      </w:pPr>
    </w:p>
    <w:p w14:paraId="265B7A22" w14:textId="77777777" w:rsidR="00514698" w:rsidRDefault="0051469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12" behindDoc="0" locked="0" layoutInCell="1" allowOverlap="1" wp14:anchorId="7ADFD4FF" wp14:editId="77FB2362">
            <wp:simplePos x="0" y="0"/>
            <wp:positionH relativeFrom="margin">
              <wp:align>center</wp:align>
            </wp:positionH>
            <wp:positionV relativeFrom="paragraph">
              <wp:posOffset>317500</wp:posOffset>
            </wp:positionV>
            <wp:extent cx="6120000" cy="6095880"/>
            <wp:effectExtent l="0" t="0" r="0" b="635"/>
            <wp:wrapSquare wrapText="bothSides"/>
            <wp:docPr id="11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t="1929" b="225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0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8. Open and edit </w:t>
      </w:r>
      <w:proofErr w:type="spellStart"/>
      <w:r>
        <w:rPr>
          <w:sz w:val="40"/>
          <w:szCs w:val="40"/>
        </w:rPr>
        <w:t>bashrc</w:t>
      </w:r>
      <w:proofErr w:type="spellEnd"/>
      <w:r>
        <w:rPr>
          <w:sz w:val="40"/>
          <w:szCs w:val="40"/>
        </w:rPr>
        <w:t xml:space="preserve"> file</w:t>
      </w:r>
    </w:p>
    <w:p w14:paraId="1E6924DB" w14:textId="77777777" w:rsidR="00514698" w:rsidRDefault="00514698">
      <w:pPr>
        <w:pStyle w:val="Standard"/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78896467" wp14:editId="49DDC2B9">
            <wp:simplePos x="0" y="0"/>
            <wp:positionH relativeFrom="margin">
              <wp:align>center</wp:align>
            </wp:positionH>
            <wp:positionV relativeFrom="paragraph">
              <wp:posOffset>6364605</wp:posOffset>
            </wp:positionV>
            <wp:extent cx="5943600" cy="504719"/>
            <wp:effectExtent l="0" t="0" r="0" b="0"/>
            <wp:wrapSquare wrapText="bothSides"/>
            <wp:docPr id="1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2B79B95" w14:textId="77777777" w:rsidR="001F1520" w:rsidRPr="00514698" w:rsidRDefault="00514698">
      <w:pPr>
        <w:pStyle w:val="Standard"/>
        <w:rPr>
          <w:sz w:val="40"/>
          <w:szCs w:val="40"/>
        </w:rPr>
      </w:pPr>
      <w:r>
        <w:rPr>
          <w:sz w:val="40"/>
          <w:szCs w:val="40"/>
        </w:rPr>
        <w:lastRenderedPageBreak/>
        <w:t>9. Open and edit Required files</w:t>
      </w:r>
      <w:r>
        <w:rPr>
          <w:noProof/>
        </w:rPr>
        <w:drawing>
          <wp:anchor distT="0" distB="0" distL="114300" distR="114300" simplePos="0" relativeHeight="11" behindDoc="0" locked="0" layoutInCell="1" allowOverlap="1" wp14:anchorId="5B83FE0F" wp14:editId="71B670E5">
            <wp:simplePos x="0" y="0"/>
            <wp:positionH relativeFrom="column">
              <wp:posOffset>133350</wp:posOffset>
            </wp:positionH>
            <wp:positionV relativeFrom="paragraph">
              <wp:posOffset>331470</wp:posOffset>
            </wp:positionV>
            <wp:extent cx="6119495" cy="1622425"/>
            <wp:effectExtent l="0" t="0" r="0" b="0"/>
            <wp:wrapSquare wrapText="bothSides"/>
            <wp:docPr id="13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13" behindDoc="0" locked="0" layoutInCell="1" allowOverlap="1" wp14:anchorId="7F15ED29" wp14:editId="0738345C">
            <wp:simplePos x="0" y="0"/>
            <wp:positionH relativeFrom="column">
              <wp:posOffset>130320</wp:posOffset>
            </wp:positionH>
            <wp:positionV relativeFrom="paragraph">
              <wp:posOffset>2054880</wp:posOffset>
            </wp:positionV>
            <wp:extent cx="6120000" cy="3109679"/>
            <wp:effectExtent l="0" t="0" r="0" b="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 b="4950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0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4" behindDoc="0" locked="0" layoutInCell="1" allowOverlap="1" wp14:anchorId="123D67A5" wp14:editId="58BDDD96">
            <wp:simplePos x="0" y="0"/>
            <wp:positionH relativeFrom="column">
              <wp:posOffset>37440</wp:posOffset>
            </wp:positionH>
            <wp:positionV relativeFrom="paragraph">
              <wp:posOffset>5277600</wp:posOffset>
            </wp:positionV>
            <wp:extent cx="6198120" cy="3874680"/>
            <wp:effectExtent l="0" t="0" r="0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 t="1926" b="37255"/>
                    <a:stretch>
                      <a:fillRect/>
                    </a:stretch>
                  </pic:blipFill>
                  <pic:spPr>
                    <a:xfrm>
                      <a:off x="0" y="0"/>
                      <a:ext cx="6198120" cy="387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87B8C" w14:textId="77777777" w:rsidR="001F1520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15" behindDoc="0" locked="0" layoutInCell="1" allowOverlap="1" wp14:anchorId="06EAA9A0" wp14:editId="737A0257">
            <wp:simplePos x="0" y="0"/>
            <wp:positionH relativeFrom="column">
              <wp:posOffset>54720</wp:posOffset>
            </wp:positionH>
            <wp:positionV relativeFrom="paragraph">
              <wp:posOffset>-94680</wp:posOffset>
            </wp:positionV>
            <wp:extent cx="6265440" cy="3725640"/>
            <wp:effectExtent l="0" t="0" r="2010" b="816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 l="1750" t="2299" r="887" b="43928"/>
                    <a:stretch>
                      <a:fillRect/>
                    </a:stretch>
                  </pic:blipFill>
                  <pic:spPr>
                    <a:xfrm>
                      <a:off x="0" y="0"/>
                      <a:ext cx="6265440" cy="372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  </w:t>
      </w:r>
    </w:p>
    <w:p w14:paraId="44086A39" w14:textId="77777777" w:rsidR="001F1520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2AB8ABAF" wp14:editId="099F179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551240"/>
            <wp:effectExtent l="0" t="0" r="0" b="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 b="7760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5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 </w:t>
      </w:r>
    </w:p>
    <w:p w14:paraId="3F87D34A" w14:textId="77777777" w:rsidR="00E34727" w:rsidRDefault="00514698">
      <w:pPr>
        <w:pStyle w:val="Standard"/>
        <w:rPr>
          <w:sz w:val="40"/>
          <w:szCs w:val="40"/>
        </w:rPr>
      </w:pPr>
      <w:r>
        <w:rPr>
          <w:sz w:val="40"/>
          <w:szCs w:val="40"/>
        </w:rPr>
        <w:t>10</w:t>
      </w:r>
      <w:r w:rsidR="00000000">
        <w:rPr>
          <w:sz w:val="40"/>
          <w:szCs w:val="40"/>
        </w:rPr>
        <w:t>. Running</w:t>
      </w:r>
      <w:r w:rsidR="00E34727">
        <w:rPr>
          <w:sz w:val="40"/>
          <w:szCs w:val="40"/>
        </w:rPr>
        <w:t xml:space="preserve"> Required</w:t>
      </w:r>
      <w:r w:rsidR="00000000">
        <w:rPr>
          <w:sz w:val="40"/>
          <w:szCs w:val="40"/>
        </w:rPr>
        <w:t xml:space="preserve"> command</w:t>
      </w:r>
      <w:r w:rsidR="00E34727">
        <w:rPr>
          <w:sz w:val="40"/>
          <w:szCs w:val="40"/>
        </w:rPr>
        <w:t>s</w:t>
      </w:r>
    </w:p>
    <w:p w14:paraId="61AF3B01" w14:textId="7F42C4E0" w:rsidR="00E34727" w:rsidRPr="00E34727" w:rsidRDefault="00E34727">
      <w:pPr>
        <w:pStyle w:val="Standard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EE61A6" wp14:editId="795389A1">
            <wp:simplePos x="0" y="0"/>
            <wp:positionH relativeFrom="margin">
              <wp:align>right</wp:align>
            </wp:positionH>
            <wp:positionV relativeFrom="paragraph">
              <wp:posOffset>356639</wp:posOffset>
            </wp:positionV>
            <wp:extent cx="6118225" cy="1953260"/>
            <wp:effectExtent l="0" t="0" r="0" b="889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lum/>
                      <a:alphaModFix/>
                    </a:blip>
                    <a:srcRect b="12945"/>
                    <a:stretch/>
                  </pic:blipFill>
                  <pic:spPr bwMode="auto">
                    <a:xfrm>
                      <a:off x="0" y="0"/>
                      <a:ext cx="6118225" cy="195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C33922" w14:textId="7EC185AA" w:rsidR="00E34727" w:rsidRDefault="00E34727" w:rsidP="00514698">
      <w:pPr>
        <w:pStyle w:val="Standard"/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5D17E4" wp14:editId="0AFEDDF9">
            <wp:simplePos x="0" y="0"/>
            <wp:positionH relativeFrom="margin">
              <wp:align>right</wp:align>
            </wp:positionH>
            <wp:positionV relativeFrom="paragraph">
              <wp:posOffset>578</wp:posOffset>
            </wp:positionV>
            <wp:extent cx="6120000" cy="2777400"/>
            <wp:effectExtent l="0" t="0" r="0" b="4445"/>
            <wp:wrapSquare wrapText="bothSides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 b="1776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49956D" w14:textId="6057C79A" w:rsidR="00E34727" w:rsidRDefault="00E34727" w:rsidP="00514698">
      <w:pPr>
        <w:pStyle w:val="Standard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4E51DF14" wp14:editId="2D331097">
            <wp:simplePos x="0" y="0"/>
            <wp:positionH relativeFrom="margin">
              <wp:align>right</wp:align>
            </wp:positionH>
            <wp:positionV relativeFrom="margin">
              <wp:posOffset>3455670</wp:posOffset>
            </wp:positionV>
            <wp:extent cx="6118860" cy="2346960"/>
            <wp:effectExtent l="0" t="0" r="0" b="0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lum/>
                      <a:alphaModFix/>
                    </a:blip>
                    <a:srcRect b="25508"/>
                    <a:stretch/>
                  </pic:blipFill>
                  <pic:spPr bwMode="auto">
                    <a:xfrm>
                      <a:off x="0" y="0"/>
                      <a:ext cx="611886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sz w:val="40"/>
          <w:szCs w:val="40"/>
        </w:rPr>
        <w:t>1</w:t>
      </w:r>
      <w:r w:rsidR="00514698">
        <w:rPr>
          <w:sz w:val="40"/>
          <w:szCs w:val="40"/>
        </w:rPr>
        <w:t>1</w:t>
      </w:r>
      <w:r w:rsidR="00000000">
        <w:rPr>
          <w:sz w:val="40"/>
          <w:szCs w:val="40"/>
        </w:rPr>
        <w:t>. Starting dfs.sh and yarn.sh</w:t>
      </w:r>
    </w:p>
    <w:p w14:paraId="3CBFA053" w14:textId="1E7658CC" w:rsidR="00E34727" w:rsidRDefault="00E34727" w:rsidP="00514698">
      <w:pPr>
        <w:pStyle w:val="Standard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68CE7987" w14:textId="4044B16F" w:rsidR="001F1520" w:rsidRPr="00E34727" w:rsidRDefault="00E34727">
      <w:pPr>
        <w:pStyle w:val="Standard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18CA25" wp14:editId="7F22A44A">
            <wp:simplePos x="0" y="0"/>
            <wp:positionH relativeFrom="margin">
              <wp:posOffset>60960</wp:posOffset>
            </wp:positionH>
            <wp:positionV relativeFrom="margin">
              <wp:posOffset>6413500</wp:posOffset>
            </wp:positionV>
            <wp:extent cx="6120000" cy="2795400"/>
            <wp:effectExtent l="0" t="0" r="0" b="5080"/>
            <wp:wrapSquare wrapText="bothSides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</w:t>
      </w:r>
      <w:r w:rsidR="00000000">
        <w:rPr>
          <w:sz w:val="40"/>
          <w:szCs w:val="40"/>
        </w:rPr>
        <w:t xml:space="preserve"> </w:t>
      </w:r>
    </w:p>
    <w:p w14:paraId="54192036" w14:textId="2E451A33" w:rsidR="001F1520" w:rsidRDefault="00000000">
      <w:pPr>
        <w:pStyle w:val="Standard"/>
      </w:pPr>
      <w:r>
        <w:rPr>
          <w:sz w:val="40"/>
          <w:szCs w:val="40"/>
        </w:rPr>
        <w:lastRenderedPageBreak/>
        <w:t>1</w:t>
      </w:r>
      <w:r w:rsidR="00514698">
        <w:rPr>
          <w:sz w:val="40"/>
          <w:szCs w:val="40"/>
        </w:rPr>
        <w:t>2</w:t>
      </w:r>
      <w:r>
        <w:rPr>
          <w:sz w:val="40"/>
          <w:szCs w:val="40"/>
        </w:rPr>
        <w:t xml:space="preserve">. </w:t>
      </w:r>
      <w:r w:rsidR="00514698">
        <w:rPr>
          <w:sz w:val="40"/>
          <w:szCs w:val="40"/>
        </w:rPr>
        <w:t>Hadoop</w:t>
      </w:r>
      <w:r>
        <w:rPr>
          <w:sz w:val="40"/>
          <w:szCs w:val="40"/>
        </w:rPr>
        <w:t xml:space="preserve"> Version</w:t>
      </w:r>
    </w:p>
    <w:p w14:paraId="62F58E3C" w14:textId="77777777" w:rsidR="001F1520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7BA233A0" wp14:editId="18A38D9E">
            <wp:simplePos x="0" y="0"/>
            <wp:positionH relativeFrom="column">
              <wp:posOffset>-84960</wp:posOffset>
            </wp:positionH>
            <wp:positionV relativeFrom="paragraph">
              <wp:posOffset>122400</wp:posOffset>
            </wp:positionV>
            <wp:extent cx="6120000" cy="863639"/>
            <wp:effectExtent l="0" t="0" r="0" b="0"/>
            <wp:wrapSquare wrapText="bothSides"/>
            <wp:docPr id="21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6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F1520">
      <w:headerReference w:type="default" r:id="rId28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86F4C" w14:textId="77777777" w:rsidR="00666647" w:rsidRDefault="00666647">
      <w:r>
        <w:separator/>
      </w:r>
    </w:p>
  </w:endnote>
  <w:endnote w:type="continuationSeparator" w:id="0">
    <w:p w14:paraId="1C65C60F" w14:textId="77777777" w:rsidR="00666647" w:rsidRDefault="0066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EC726" w14:textId="77777777" w:rsidR="00666647" w:rsidRDefault="00666647">
      <w:r>
        <w:rPr>
          <w:color w:val="000000"/>
        </w:rPr>
        <w:separator/>
      </w:r>
    </w:p>
  </w:footnote>
  <w:footnote w:type="continuationSeparator" w:id="0">
    <w:p w14:paraId="64B3B9C8" w14:textId="77777777" w:rsidR="00666647" w:rsidRDefault="006666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28EA9" w14:textId="77777777" w:rsidR="00514698" w:rsidRDefault="00514698">
    <w:pPr>
      <w:pStyle w:val="Header"/>
    </w:pPr>
    <w:r>
      <w:tab/>
    </w:r>
    <w:r>
      <w:tab/>
      <w:t>Roll No: - TEITB81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349C9"/>
    <w:multiLevelType w:val="multilevel"/>
    <w:tmpl w:val="E1ECB01C"/>
    <w:lvl w:ilvl="0">
      <w:start w:val="1"/>
      <w:numFmt w:val="decimal"/>
      <w:lvlText w:val="%1."/>
      <w:lvlJc w:val="left"/>
      <w:pPr>
        <w:ind w:left="820" w:hanging="360"/>
      </w:pPr>
    </w:lvl>
    <w:lvl w:ilvl="1">
      <w:start w:val="1"/>
      <w:numFmt w:val="decimal"/>
      <w:lvlText w:val="%2."/>
      <w:lvlJc w:val="left"/>
      <w:pPr>
        <w:ind w:left="1180" w:hanging="360"/>
      </w:pPr>
    </w:lvl>
    <w:lvl w:ilvl="2">
      <w:start w:val="1"/>
      <w:numFmt w:val="decimal"/>
      <w:lvlText w:val="%3."/>
      <w:lvlJc w:val="left"/>
      <w:pPr>
        <w:ind w:left="1540" w:hanging="360"/>
      </w:pPr>
    </w:lvl>
    <w:lvl w:ilvl="3">
      <w:start w:val="1"/>
      <w:numFmt w:val="decimal"/>
      <w:lvlText w:val="%4."/>
      <w:lvlJc w:val="left"/>
      <w:pPr>
        <w:ind w:left="1900" w:hanging="360"/>
      </w:pPr>
    </w:lvl>
    <w:lvl w:ilvl="4">
      <w:start w:val="1"/>
      <w:numFmt w:val="decimal"/>
      <w:lvlText w:val="%5."/>
      <w:lvlJc w:val="left"/>
      <w:pPr>
        <w:ind w:left="2260" w:hanging="360"/>
      </w:pPr>
    </w:lvl>
    <w:lvl w:ilvl="5">
      <w:start w:val="1"/>
      <w:numFmt w:val="decimal"/>
      <w:lvlText w:val="%6."/>
      <w:lvlJc w:val="left"/>
      <w:pPr>
        <w:ind w:left="2620" w:hanging="360"/>
      </w:pPr>
    </w:lvl>
    <w:lvl w:ilvl="6">
      <w:start w:val="1"/>
      <w:numFmt w:val="decimal"/>
      <w:lvlText w:val="%7."/>
      <w:lvlJc w:val="left"/>
      <w:pPr>
        <w:ind w:left="2980" w:hanging="360"/>
      </w:pPr>
    </w:lvl>
    <w:lvl w:ilvl="7">
      <w:start w:val="1"/>
      <w:numFmt w:val="decimal"/>
      <w:lvlText w:val="%8."/>
      <w:lvlJc w:val="left"/>
      <w:pPr>
        <w:ind w:left="3340" w:hanging="360"/>
      </w:pPr>
    </w:lvl>
    <w:lvl w:ilvl="8">
      <w:start w:val="1"/>
      <w:numFmt w:val="decimal"/>
      <w:lvlText w:val="%9."/>
      <w:lvlJc w:val="left"/>
      <w:pPr>
        <w:ind w:left="3700" w:hanging="360"/>
      </w:pPr>
    </w:lvl>
  </w:abstractNum>
  <w:num w:numId="1" w16cid:durableId="1742679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11E"/>
    <w:rsid w:val="001F1520"/>
    <w:rsid w:val="004D611E"/>
    <w:rsid w:val="00514698"/>
    <w:rsid w:val="00577924"/>
    <w:rsid w:val="00666647"/>
    <w:rsid w:val="00E34727"/>
    <w:rsid w:val="00F9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D15E0"/>
  <w15:docId w15:val="{FE5A6559-94CA-4BF5-B856-B4A2225EF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HeaderandFooter"/>
  </w:style>
  <w:style w:type="character" w:customStyle="1" w:styleId="NumberingSymbols">
    <w:name w:val="Numbering Symbols"/>
  </w:style>
  <w:style w:type="paragraph" w:styleId="Footer">
    <w:name w:val="footer"/>
    <w:basedOn w:val="Normal"/>
    <w:link w:val="FooterChar"/>
    <w:uiPriority w:val="99"/>
    <w:unhideWhenUsed/>
    <w:rsid w:val="00514698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514698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ngineering\TE\SEM%202\DSBDA%20lab\Group%20A\Assugnment%201\hadoop%20installation%20screenshot\hadoop%20installation%20screenshot\hadoop%20installation%20screenshot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hadoop installation screenshots.dotx</Template>
  <TotalTime>8</TotalTime>
  <Pages>8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 Savji</dc:creator>
  <cp:lastModifiedBy>Suraj Savji</cp:lastModifiedBy>
  <cp:revision>2</cp:revision>
  <cp:lastPrinted>2023-04-16T19:42:00Z</cp:lastPrinted>
  <dcterms:created xsi:type="dcterms:W3CDTF">2023-04-16T19:44:00Z</dcterms:created>
  <dcterms:modified xsi:type="dcterms:W3CDTF">2023-04-17T03:03:00Z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b04fbb979180a63b09201dee1cc62e00de0588e6ec563cc1b29df5758a4b9bcb</vt:lpwstr>
  </property>
</Properties>
</file>